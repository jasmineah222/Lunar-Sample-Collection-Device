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:rsidTr="00A43A5B">
        <w:trPr>
          <w:cantSplit/>
          <w:trHeight w:val="4488"/>
        </w:trPr>
        <w:tc>
          <w:tcPr>
            <w:tcW w:w="6285" w:type="dxa"/>
          </w:tcPr>
          <w:p w:rsidR="00F448BC" w:rsidRDefault="000D6750" w:rsidP="00A43A5B">
            <w:pPr>
              <w:jc w:val="center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>
                  <wp:extent cx="3853815" cy="3157855"/>
                  <wp:effectExtent l="0" t="0" r="0" b="4445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31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:rsidR="00B77317" w:rsidRPr="00CD1539" w:rsidRDefault="000D6750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</w:t>
                  </w:r>
                  <w:proofErr w:type="gramStart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Assem</w:t>
                  </w:r>
                  <w:proofErr w:type="gramEnd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1.1 (5) (1)</w:t>
                  </w:r>
                </w:p>
                <w:p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:rsidR="00B77317" w:rsidRPr="00CD1539" w:rsidRDefault="000D6750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Sunday, April 19, 2020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  <w:proofErr w:type="spellEnd"/>
                </w:p>
                <w:p w:rsidR="00B77317" w:rsidRPr="00CD1539" w:rsidRDefault="000D6750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Nonlinear Stainless 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With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Teflon Sliding Parts</w:t>
                  </w:r>
                </w:p>
                <w:p w:rsidR="00B77317" w:rsidRPr="006A441F" w:rsidRDefault="000D6750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Nonlinear - Dynamic</w:t>
                  </w:r>
                </w:p>
              </w:tc>
            </w:tr>
            <w:tr w:rsidR="00B7731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:rsidR="00B77317" w:rsidRDefault="000D6750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:rsidR="000D6750" w:rsidRDefault="001041F1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38151782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_Toc38151782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1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0D6750" w:rsidRDefault="009972D0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38151783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Assumptions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_Toc38151783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2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0D6750" w:rsidRDefault="009972D0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38151784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_Toc38151784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2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0D6750" w:rsidRDefault="009972D0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38151785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_Toc38151785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8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0D6750" w:rsidRDefault="009972D0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38151786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Units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_Toc38151786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8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0D6750" w:rsidRDefault="009972D0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38151787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_Toc38151787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9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0D6750" w:rsidRDefault="009972D0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38151788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_Toc38151788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11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0D6750" w:rsidRDefault="009972D0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38151789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_Toc38151789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12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0D6750" w:rsidRDefault="009972D0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38151790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Contact Information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_Toc38151790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12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0D6750" w:rsidRDefault="009972D0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38151791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_Toc38151791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13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0D6750" w:rsidRDefault="009972D0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38151792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_Toc38151792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14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0D6750" w:rsidRDefault="009972D0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38151793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_Toc38151793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15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0D6750" w:rsidRDefault="009972D0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38151794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Beams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_Toc38151794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15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0D6750" w:rsidRDefault="009972D0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38151795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_Toc38151795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16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0D6750" w:rsidRDefault="009972D0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38151796" w:history="1">
                        <w:r w:rsidR="000D6750" w:rsidRPr="00A21867">
                          <w:rPr>
                            <w:rStyle w:val="Hyperlink"/>
                            <w:noProof/>
                          </w:rPr>
                          <w:t>Conclusion</w:t>
                        </w:r>
                        <w:r w:rsidR="000D6750">
                          <w:rPr>
                            <w:noProof/>
                            <w:webHidden/>
                          </w:rPr>
                          <w:tab/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D6750">
                          <w:rPr>
                            <w:noProof/>
                            <w:webHidden/>
                          </w:rPr>
                          <w:instrText xml:space="preserve"> PAGEREF _Toc38151796 \h </w:instrText>
                        </w:r>
                        <w:r w:rsidR="000D6750">
                          <w:rPr>
                            <w:noProof/>
                            <w:webHidden/>
                          </w:rPr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750">
                          <w:rPr>
                            <w:noProof/>
                            <w:webHidden/>
                          </w:rPr>
                          <w:t>18</w:t>
                        </w:r>
                        <w:r w:rsidR="000D675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:rsidR="00F448BC" w:rsidRDefault="00F448BC" w:rsidP="00A5373F"/>
        </w:tc>
      </w:tr>
      <w:tr w:rsidR="00F448BC" w:rsidTr="00BE081A">
        <w:trPr>
          <w:cantSplit/>
          <w:trHeight w:val="3924"/>
        </w:trPr>
        <w:tc>
          <w:tcPr>
            <w:tcW w:w="6285" w:type="dxa"/>
          </w:tcPr>
          <w:p w:rsidR="00C27B5D" w:rsidRDefault="000D6750" w:rsidP="00C27B5D">
            <w:pPr>
              <w:pStyle w:val="Heading1"/>
              <w:outlineLvl w:val="0"/>
            </w:pPr>
            <w:bookmarkStart w:id="1" w:name="_Toc38151782"/>
            <w:r>
              <w:t>Description</w:t>
            </w:r>
            <w:bookmarkEnd w:id="1"/>
          </w:p>
          <w:p w:rsidR="00F448BC" w:rsidRPr="00E65D6E" w:rsidRDefault="000D6750" w:rsidP="00FF408C">
            <w:r>
              <w:t>No Data</w:t>
            </w:r>
          </w:p>
        </w:tc>
        <w:tc>
          <w:tcPr>
            <w:tcW w:w="4713" w:type="dxa"/>
            <w:vMerge/>
          </w:tcPr>
          <w:p w:rsidR="00F448BC" w:rsidRPr="00A33AA4" w:rsidRDefault="00F448BC" w:rsidP="00840CC7">
            <w:pPr>
              <w:pStyle w:val="TOC3"/>
            </w:pPr>
          </w:p>
        </w:tc>
      </w:tr>
    </w:tbl>
    <w:p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:rsidTr="00DD03CF">
        <w:tc>
          <w:tcPr>
            <w:tcW w:w="11016" w:type="dxa"/>
          </w:tcPr>
          <w:p w:rsidR="00343025" w:rsidRDefault="000D6750" w:rsidP="00343025">
            <w:pPr>
              <w:pStyle w:val="Heading1"/>
              <w:outlineLvl w:val="0"/>
            </w:pPr>
            <w:bookmarkStart w:id="2" w:name="_Toc38151783"/>
            <w:bookmarkStart w:id="3" w:name="_Toc243733140"/>
            <w:bookmarkStart w:id="4" w:name="_Toc245020107"/>
            <w:bookmarkStart w:id="5" w:name="_Toc245020139"/>
            <w:r>
              <w:lastRenderedPageBreak/>
              <w:t>Assumptions</w:t>
            </w:r>
            <w:bookmarkEnd w:id="2"/>
          </w:p>
          <w:p w:rsidR="00A96F2C" w:rsidRDefault="00A96F2C" w:rsidP="00A96F2C"/>
        </w:tc>
      </w:tr>
    </w:tbl>
    <w:p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:rsidTr="00ED5A01">
        <w:tc>
          <w:tcPr>
            <w:tcW w:w="11016" w:type="dxa"/>
          </w:tcPr>
          <w:p w:rsidR="00FF408C" w:rsidRDefault="000D6750" w:rsidP="00FF408C">
            <w:pPr>
              <w:pStyle w:val="Heading1"/>
              <w:outlineLvl w:val="0"/>
            </w:pPr>
            <w:bookmarkStart w:id="6" w:name="_Toc38151784"/>
            <w:r>
              <w:t>Model Information</w:t>
            </w:r>
            <w:bookmarkEnd w:id="6"/>
          </w:p>
          <w:p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:rsidTr="00077EA0">
                    <w:tc>
                      <w:tcPr>
                        <w:tcW w:w="8640" w:type="dxa"/>
                      </w:tcPr>
                      <w:p w:rsidR="00077EA0" w:rsidRDefault="000D6750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>
                              <wp:extent cx="5349240" cy="4383405"/>
                              <wp:effectExtent l="0" t="0" r="3810" b="0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43834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C16188" w:rsidRDefault="000D6750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Assem1.1 (5) (1)</w:t>
                  </w:r>
                </w:p>
                <w:p w:rsidR="00C16188" w:rsidRDefault="000D6750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Pr="0044448A" w:rsidRDefault="000D6750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0D6750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0D675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0D675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0D675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Mass:0.00042762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Volume:5.48231e-08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Weight:0.00419068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C:\Users\jvd4618\Downloads\Part1hingefolder.SLDPRT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Cut-Extrude1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Mass:0.00042762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Volume:5.48231e-08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Weight:0.00419068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C:\Users\jvd4618\Downloads\Part1hingefolder.SLDPRT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Chamfer1</w:t>
                  </w:r>
                </w:p>
                <w:p w:rsidR="000D6750" w:rsidRPr="0044448A" w:rsidRDefault="000D6750" w:rsidP="00E559DC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Mass:0.000210181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Volume:2.69463e-08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Weight:0.00205977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C:\Users\jvd4618\Downloads\Part2hingebolt.SLDPRT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Mass:0.00042762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Volume:5.48231e-08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Weight:0.00419068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C:\Users\jvd4618\Downloads\Part1hingefolder.SLDPRT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Mass:0.00042762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Volume:5.48231e-08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Weight:0.00419068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C:\Users\jvd4618\Downloads\Part1hingefolder.SLDPRT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Chamfer1</w:t>
                  </w:r>
                </w:p>
                <w:p w:rsidR="000D6750" w:rsidRPr="0044448A" w:rsidRDefault="000D6750" w:rsidP="00E559DC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Mass:0.000210181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Volume:2.69463e-08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Weight:0.00205977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C:\Users\jvd4618\Downloads\Part2hingebolt.SLDPRT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Boss-Extrude2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Mass:0.014385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Volume:6.20042e-06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Density:2,320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Weight:0.140973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C:\Users\jvd4618\Downloads\Bar (3).SLDPRT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Boss-Extrude2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Mass:0.014385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Volume:6.20042e-06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Density:2,320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Weight:0.140973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C:\Users\jvd4618\Downloads\Bar (3).SLDPRT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Mass:0.000456216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Volume:1.96645e-07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Density:2,320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Weight:0.00447092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C:\Users\jvd4618\Downloads\Correct Dimensions Gripper Part Sliding Pole Attached to Top Block (1) (2).SLDPRT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Cut-Extrude1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Mass:0.000456216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Volume:1.96645e-07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Density:2,320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Weight:0.00447092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C:\Users\jvd4618\Downloads\Correct Dimensions Gripper Part Sliding Pole Attached to Top Block (1) (2).SLDPRT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Mass:0.00912432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Volume:3.9329e-06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Density:2,320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Weight:0.0894183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C:\Users\jvd4618\Downloads\JazzBlock.SLDPRT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Mass:0.000456216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Volume:1.96645e-07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Density:2,320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Weight:0.00447092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C:\Users\jvd4618\Downloads\Correct Dimensions Gripper Part Sliding Pole Attached to Top Block (1) (2).SLDPRT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Mass:0.000456216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Volume:1.96645e-07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Density:2,320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Weight:0.00447092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C:\Users\jvd4618\Downloads\Correct Dimensions Gripper Part Sliding Pole Attached to Top Block (1) (2).SLDPRT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Mass:0.00912432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Volume:3.9329e-06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Density:2,320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Weight:0.0894183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C:\Users\jvd4618\Downloads\JazzBlock.SLDPRT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Cut-Extrude10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Mass:0.0342543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Volume:4.39158e-06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Weight:0.335692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C:\Users\jvd4618\Downloads\Part1.SLDPRT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Cut-Extrude10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Mass:0.0342543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Volume:4.39158e-06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Weight:0.335692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C:\Users\jvd4618\Downloads\Part1.SLDPRT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Cut-Extrude5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Mass:0.217292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Volume:2.7858e-05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Weight:2.12947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C:\Users\jvd4618\Downloads\Part4.SLDPRT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22:45:59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Chamfer2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Mass:0.00941039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Volume:1.20646e-06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Weight:0.0922218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C:\Users\jvd4618\Downloads\Part6 (1).SLDPRT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Chamfer2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Mass:0.00941039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Volume:1.20646e-06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Weight:0.0922218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C:\Users\jvd4618\Downloads\Part6 (1).SLDPRT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SurfaceCut2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Mass:0.00307379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Volume:3.94073e-07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Density:7,800.05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Weight:0.0301231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C:\Users\jvd4618\Downloads\Part7spring3.SLDPRT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19 01:21:46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Cut-Extrude6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13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Mass:0.0581577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Volume:7.45611e-06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Weight:0.569945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C:\Users\jvd4618\Downloads\Part9 (2).SLDPRT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Cut-Extrude6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14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Mass:0.0581577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Volume:7.45611e-06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Weight:0.569945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C:\Users\jvd4618\Downloads\Part9 (2).SLDPRT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Cut-Extrude6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15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Mass:0.0581577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Volume:7.45611e-06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Weight:0.569945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C:\Users\jvd4618\Downloads\Part9 (2).SLDPRT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16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Mass:9.26831e-05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Volume:3.99496e-08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Density:2,320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Weight:0.000908295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C:\Users\jvd4618\Downloads\capon.SLDPRT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17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Mass:9.26831e-05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Volume:3.99496e-08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Density:2,320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Weight:0.000908295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C:\Users\jvd4618\Downloads\capon.SLDPRT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18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Mass:9.26831e-05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Volume:3.99496e-08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Density:2,320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Weight:0.000908295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C:\Users\jvd4618\Downloads\capon.SLDPRT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Cut-Extrude1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19" name="Picture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Mass:9.26831e-05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Volume:3.99496e-08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Density:2,320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Weight:0.000908295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C:\Users\jvd4618\Downloads\capon.SLDPRT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20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Mass:0.000353369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Volume:4.53037e-08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Weight:0.00346302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C:\Users\jvd4618\Downloads\connection.SLDPRT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21" name="Picture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Mass:0.000353369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Volume:4.53037e-08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Weight:0.00346302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C:\Users\jvd4618\Downloads\connection.SLDPRT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Cut-Extrude8</w:t>
                  </w:r>
                </w:p>
                <w:p w:rsidR="000D6750" w:rsidRPr="0044448A" w:rsidRDefault="000D6750" w:rsidP="00E559D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22" name="Picture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Mass:0.598082 kg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Volume:7.66771e-05 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Weight:5.8612 N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C:\Users\jvd4618\Downloads\flapbox.SLDPRT</w:t>
                  </w:r>
                </w:p>
                <w:p w:rsidR="000D6750" w:rsidRPr="0044448A" w:rsidRDefault="000D6750" w:rsidP="00E5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Default="000D6750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Cut-Extrude8</w:t>
                  </w:r>
                </w:p>
                <w:p w:rsidR="004B3022" w:rsidRPr="0044448A" w:rsidRDefault="000D6750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280795"/>
                        <wp:effectExtent l="0" t="0" r="0" b="0"/>
                        <wp:docPr id="23" name="Picture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" name="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80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Pr="0044448A" w:rsidRDefault="000D675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Mass:0.598082 kg</w:t>
                  </w:r>
                </w:p>
                <w:p w:rsidR="000D6750" w:rsidRDefault="000D675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Volume:7.66771e-05 m^3</w:t>
                  </w:r>
                </w:p>
                <w:p w:rsidR="000D6750" w:rsidRDefault="000D675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0D6750" w:rsidRDefault="000D675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Weight:5.8612 N</w:t>
                  </w:r>
                </w:p>
                <w:p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C:\Users\jvd4618\Downloads\flapbox.SLDPRT</w:t>
                  </w:r>
                </w:p>
                <w:p w:rsidR="00C16188" w:rsidRPr="0044448A" w:rsidRDefault="000D675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18 22:45:58 2020</w:t>
                  </w:r>
                </w:p>
              </w:tc>
            </w:tr>
          </w:tbl>
          <w:p w:rsidR="00FF408C" w:rsidRDefault="00FF408C" w:rsidP="00A96F2C"/>
        </w:tc>
      </w:tr>
    </w:tbl>
    <w:p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5E294F" w:rsidTr="005E294F">
        <w:tc>
          <w:tcPr>
            <w:tcW w:w="11016" w:type="dxa"/>
          </w:tcPr>
          <w:p w:rsidR="00B35001" w:rsidRPr="00B35001" w:rsidRDefault="000D6750" w:rsidP="00B35001">
            <w:pPr>
              <w:pStyle w:val="Heading1"/>
              <w:outlineLvl w:val="0"/>
            </w:pPr>
            <w:bookmarkStart w:id="7" w:name="_Toc38151785"/>
            <w:r>
              <w:lastRenderedPageBreak/>
              <w:t>Study Properties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372"/>
              <w:gridCol w:w="5382"/>
            </w:tblGrid>
            <w:tr w:rsidR="00B35001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0D6750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0D675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Nonlinear Stainless </w:t>
                  </w:r>
                  <w:proofErr w:type="gramStart"/>
                  <w:r>
                    <w:t>With</w:t>
                  </w:r>
                  <w:proofErr w:type="gramEnd"/>
                  <w:r>
                    <w:t xml:space="preserve"> Teflon Sliding Parts</w:t>
                  </w:r>
                </w:p>
              </w:tc>
            </w:tr>
            <w:tr w:rsidR="000D6750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Nonlinear - Dynamic</w:t>
                  </w:r>
                </w:p>
              </w:tc>
            </w:tr>
            <w:tr w:rsidR="000D6750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0D6750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Start time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 Seconds</w:t>
                  </w:r>
                </w:p>
              </w:tc>
            </w:tr>
            <w:tr w:rsidR="000D6750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End time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 Seconds</w:t>
                  </w:r>
                </w:p>
              </w:tc>
            </w:tr>
            <w:tr w:rsidR="000D6750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Time increment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 stepping</w:t>
                  </w:r>
                </w:p>
              </w:tc>
            </w:tr>
            <w:tr w:rsidR="000D6750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Large displacement formulation: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0D6750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Update load direction with deflection: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D6750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Large strain formulation: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D6750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Save data for restarting the analysis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D6750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0D6750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0D6750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0D6750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FFEPlus</w:t>
                  </w:r>
                  <w:proofErr w:type="spellEnd"/>
                </w:p>
              </w:tc>
            </w:tr>
            <w:tr w:rsidR="000D6750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Simplified</w:t>
                  </w:r>
                </w:p>
              </w:tc>
            </w:tr>
            <w:tr w:rsidR="000D6750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Control technique: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Force</w:t>
                  </w:r>
                </w:p>
              </w:tc>
            </w:tr>
            <w:tr w:rsidR="000D6750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Iterative technique: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NR(Newton-Raphson)</w:t>
                  </w:r>
                </w:p>
              </w:tc>
            </w:tr>
            <w:tr w:rsidR="000D6750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Integration Method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Newmark</w:t>
                  </w:r>
                </w:p>
              </w:tc>
            </w:tr>
            <w:tr w:rsidR="000D6750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(C:\Users\jvd4618\Downloads)</w:t>
                  </w:r>
                </w:p>
              </w:tc>
            </w:tr>
          </w:tbl>
          <w:p w:rsidR="005E294F" w:rsidRDefault="005E294F" w:rsidP="00A96F2C"/>
        </w:tc>
      </w:tr>
      <w:bookmarkEnd w:id="3"/>
      <w:bookmarkEnd w:id="4"/>
      <w:bookmarkEnd w:id="5"/>
    </w:tbl>
    <w:p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F33129" w:rsidTr="00E80CD9">
        <w:tc>
          <w:tcPr>
            <w:tcW w:w="11016" w:type="dxa"/>
          </w:tcPr>
          <w:p w:rsidR="00F33129" w:rsidRPr="00B35001" w:rsidRDefault="000D6750" w:rsidP="000A7C6B">
            <w:pPr>
              <w:pStyle w:val="Heading1"/>
              <w:outlineLvl w:val="0"/>
            </w:pPr>
            <w:bookmarkStart w:id="8" w:name="_Toc38151786"/>
            <w:r>
              <w:t>Units</w:t>
            </w:r>
            <w:bookmarkEnd w:id="8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379"/>
              <w:gridCol w:w="5375"/>
            </w:tblGrid>
            <w:tr w:rsidR="00F33129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0D6750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0D6750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0D6750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0D6750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0D6750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:rsidR="00F33129" w:rsidRDefault="00F33129" w:rsidP="000A7C6B"/>
        </w:tc>
      </w:tr>
    </w:tbl>
    <w:p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:rsidTr="005273D5">
        <w:trPr>
          <w:trHeight w:val="4158"/>
        </w:trPr>
        <w:tc>
          <w:tcPr>
            <w:tcW w:w="11136" w:type="dxa"/>
          </w:tcPr>
          <w:p w:rsidR="00E80CD9" w:rsidRPr="00AC3438" w:rsidRDefault="000D6750" w:rsidP="000A7C6B">
            <w:pPr>
              <w:pStyle w:val="Heading1"/>
              <w:outlineLvl w:val="0"/>
            </w:pPr>
            <w:bookmarkStart w:id="9" w:name="_Toc38151787"/>
            <w:bookmarkStart w:id="10" w:name="_Toc243733144"/>
            <w:bookmarkStart w:id="11" w:name="_Toc245020112"/>
            <w:bookmarkStart w:id="12" w:name="_Toc245020144"/>
            <w:r>
              <w:lastRenderedPageBreak/>
              <w:t>Material Properties</w:t>
            </w:r>
            <w:bookmarkEnd w:id="9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0D6750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0D6750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0D6750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:rsidTr="000D675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:rsidR="00E80CD9" w:rsidRPr="00577134" w:rsidRDefault="000D6750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4365" cy="1560830"/>
                        <wp:effectExtent l="0" t="0" r="635" b="1270"/>
                        <wp:docPr id="24" name="Picture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560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0D6750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0D675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Stainless Steel (ferritic)</w:t>
                        </w:r>
                      </w:p>
                    </w:tc>
                  </w:tr>
                  <w:tr w:rsidR="000D6750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0D6750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0D6750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1.72339e+08 N/m^2</w:t>
                        </w:r>
                      </w:p>
                    </w:tc>
                  </w:tr>
                  <w:tr w:rsidR="000D6750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5.13613e+08 N/m^2</w:t>
                        </w:r>
                      </w:p>
                    </w:tc>
                  </w:tr>
                  <w:tr w:rsidR="000D6750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2e+11 N/m^2</w:t>
                        </w:r>
                      </w:p>
                    </w:tc>
                  </w:tr>
                  <w:tr w:rsidR="000D6750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0D6750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0D6750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7.7e+10 N/m^2</w:t>
                        </w:r>
                      </w:p>
                    </w:tc>
                  </w:tr>
                  <w:tr w:rsidR="000D6750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1.1e-05 /Kelvin</w:t>
                        </w:r>
                      </w:p>
                    </w:tc>
                  </w:tr>
                </w:tbl>
                <w:p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spellStart"/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Assemhinge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(1)-4/Part1hingefolder-1),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spellStart"/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Assemhinge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(1)-4/Part1hingefolder-5),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1(Chamfer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spellStart"/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Assemhinge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(1)-4/Part2hingebolt-2),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spellStart"/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Assemhinge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(1)-5/Part1hingefolder-1),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spellStart"/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Assemhinge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(1)-5/Part1hingefolder-5),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1(Chamfer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spellStart"/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Assemhinge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(1)-5/Part2hingebolt-2),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10)(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Part1-3),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10)(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Part1-4),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5)(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Part4-1),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1(Chamfer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2)(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Part6 (1)-1),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1(Chamfer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2)(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Part6 (1)-3),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1(SurfaceCut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2)(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Part7spring3-1),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6)(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Part9 (2)-2),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6)(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Part9 (2)-3),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6)(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Part9 (2)-4),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1(Boss-Extrude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connection-1),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1(Boss-Extrude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connection-2),</w:t>
                  </w:r>
                </w:p>
                <w:p w:rsidR="000D6750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8)(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flapbox-1),</w:t>
                  </w:r>
                </w:p>
                <w:p w:rsidR="00E80CD9" w:rsidRPr="00577134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8)(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flapbox-2)</w:t>
                  </w:r>
                </w:p>
              </w:tc>
            </w:tr>
            <w:tr w:rsidR="000D6750" w:rsidRPr="000841BF" w:rsidTr="00E559DC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:rsidR="000D6750" w:rsidRPr="000841BF" w:rsidRDefault="000D6750" w:rsidP="00E559DC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  <w:tr w:rsidR="000D6750" w:rsidRPr="000841BF" w:rsidTr="000D675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:rsidR="000D6750" w:rsidRPr="00577134" w:rsidRDefault="000D6750" w:rsidP="00E559DC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>
                        <wp:extent cx="1904365" cy="1560830"/>
                        <wp:effectExtent l="0" t="0" r="635" b="1270"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560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0D6750" w:rsidRPr="00577134" w:rsidTr="00E559DC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Pr="00BE6656" w:rsidRDefault="000D6750" w:rsidP="00E559DC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Pr="00BE6656" w:rsidRDefault="000D6750" w:rsidP="00E559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General Teflon</w:t>
                        </w:r>
                      </w:p>
                    </w:tc>
                  </w:tr>
                  <w:tr w:rsidR="000D6750" w:rsidRPr="00577134" w:rsidTr="00E559DC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E559DC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E559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0D6750" w:rsidRPr="00577134" w:rsidTr="00E559DC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E559DC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E559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0D6750" w:rsidRPr="00577134" w:rsidTr="00E559DC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E559DC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E559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7.58e+06 N/m^2</w:t>
                        </w:r>
                      </w:p>
                    </w:tc>
                  </w:tr>
                  <w:tr w:rsidR="000D6750" w:rsidRPr="00577134" w:rsidTr="00E559DC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E559DC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E559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5.51581e+08 N/m^2</w:t>
                        </w:r>
                      </w:p>
                    </w:tc>
                  </w:tr>
                  <w:tr w:rsidR="000D6750" w:rsidRPr="00577134" w:rsidTr="00E559DC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E559DC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E559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  </w:t>
                        </w:r>
                      </w:p>
                    </w:tc>
                  </w:tr>
                  <w:tr w:rsidR="000D6750" w:rsidRPr="00577134" w:rsidTr="00E559DC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E559DC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0D6750" w:rsidRDefault="000D6750" w:rsidP="00E559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2,320 kg/m^3</w:t>
                        </w:r>
                      </w:p>
                    </w:tc>
                  </w:tr>
                </w:tbl>
                <w:p w:rsidR="000D6750" w:rsidRPr="00577134" w:rsidRDefault="000D6750" w:rsidP="00E5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:rsidR="000D6750" w:rsidRDefault="000D6750" w:rsidP="00E5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1(Boss-Extrude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2)(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Bar (3)-1),</w:t>
                  </w:r>
                </w:p>
                <w:p w:rsidR="000D6750" w:rsidRDefault="000D6750" w:rsidP="00E5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1(Boss-Extrude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2)(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Bar (3)-2),</w:t>
                  </w:r>
                </w:p>
                <w:p w:rsidR="000D6750" w:rsidRDefault="000D6750" w:rsidP="00E5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JazzBlockAssem-4/Correct Dimensions Gripper Part Sliding Pole Attached to Top Block (1) (2)-1),</w:t>
                  </w:r>
                </w:p>
                <w:p w:rsidR="000D6750" w:rsidRDefault="000D6750" w:rsidP="00E5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JazzBlockAssem-4/Correct Dimensions Gripper Part Sliding Pole Attached to Top Block (1) (2)-2),</w:t>
                  </w:r>
                </w:p>
                <w:p w:rsidR="000D6750" w:rsidRDefault="000D6750" w:rsidP="00E5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1(Boss-Extrude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JazzBlockAssem-4/JazzBlock-1),</w:t>
                  </w:r>
                </w:p>
                <w:p w:rsidR="000D6750" w:rsidRDefault="000D6750" w:rsidP="00E5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JazzBlockAssem-5/Correct Dimensions Gripper Part Sliding Pole Attached to Top Block (1) (2)-1),</w:t>
                  </w:r>
                </w:p>
                <w:p w:rsidR="000D6750" w:rsidRDefault="000D6750" w:rsidP="00E5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JazzBlockAssem-5/Correct Dimensions Gripper Part Sliding Pole Attached to Top Block (1) (2)-2),</w:t>
                  </w:r>
                </w:p>
                <w:p w:rsidR="000D6750" w:rsidRDefault="000D6750" w:rsidP="00E5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1(Boss-Extrude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JazzBlockAssem-5/JazzBlock-1),</w:t>
                  </w:r>
                </w:p>
                <w:p w:rsidR="000D6750" w:rsidRDefault="000D6750" w:rsidP="00E5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capon-1),</w:t>
                  </w:r>
                </w:p>
                <w:p w:rsidR="000D6750" w:rsidRDefault="000D6750" w:rsidP="00E5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capon-2),</w:t>
                  </w:r>
                </w:p>
                <w:p w:rsidR="000D6750" w:rsidRDefault="000D6750" w:rsidP="00E5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capon-3),</w:t>
                  </w:r>
                </w:p>
                <w:p w:rsidR="000D6750" w:rsidRPr="00577134" w:rsidRDefault="000D6750" w:rsidP="00E5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1(Cut-Extrude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capon-4)</w:t>
                  </w:r>
                </w:p>
              </w:tc>
            </w:tr>
            <w:tr w:rsidR="000D6750" w:rsidRPr="000841BF" w:rsidTr="00E559DC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:rsidR="000D6750" w:rsidRPr="000841BF" w:rsidRDefault="000D6750" w:rsidP="00E559DC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</w:tbl>
          <w:p w:rsidR="00E80CD9" w:rsidRDefault="00E80CD9" w:rsidP="000A7C6B"/>
        </w:tc>
      </w:tr>
      <w:bookmarkEnd w:id="10"/>
      <w:bookmarkEnd w:id="11"/>
      <w:bookmarkEnd w:id="12"/>
    </w:tbl>
    <w:p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:rsidTr="00452CBC">
        <w:tc>
          <w:tcPr>
            <w:tcW w:w="11016" w:type="dxa"/>
          </w:tcPr>
          <w:p w:rsidR="005273D5" w:rsidRPr="00AF1A58" w:rsidRDefault="000D6750" w:rsidP="000A7C6B">
            <w:pPr>
              <w:pStyle w:val="Heading1"/>
              <w:outlineLvl w:val="0"/>
              <w:rPr>
                <w:b w:val="0"/>
                <w:bCs w:val="0"/>
              </w:rPr>
            </w:pPr>
            <w:bookmarkStart w:id="13" w:name="_Toc38151788"/>
            <w:r>
              <w:rPr>
                <w:rStyle w:val="Strong"/>
              </w:rPr>
              <w:lastRenderedPageBreak/>
              <w:t>Loads and Fixtures</w:t>
            </w:r>
            <w:bookmarkEnd w:id="13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0D6750" w:rsidTr="00A528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0D6750" w:rsidRPr="004E282D" w:rsidRDefault="000D6750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0D6750" w:rsidRPr="004E282D" w:rsidRDefault="000D6750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0D6750" w:rsidRPr="004E282D" w:rsidRDefault="000D6750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0D6750" w:rsidTr="002D22C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:rsidR="000D6750" w:rsidRPr="00AD5FBA" w:rsidRDefault="000D6750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 Hinge-1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:rsidR="000D6750" w:rsidRPr="006208CB" w:rsidRDefault="000D6750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772285" cy="1452245"/>
                        <wp:effectExtent l="0" t="0" r="0" b="0"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452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0D6750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0D6750" w:rsidRPr="00BE6656" w:rsidRDefault="000D6750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0D6750" w:rsidRPr="00154A1A" w:rsidRDefault="000D675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9 face(s)</w:t>
                        </w:r>
                      </w:p>
                    </w:tc>
                  </w:tr>
                  <w:tr w:rsidR="000D6750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0D6750" w:rsidRDefault="000D6750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0D6750" w:rsidRDefault="000D675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Hinge</w:t>
                        </w:r>
                      </w:p>
                    </w:tc>
                  </w:tr>
                </w:tbl>
                <w:p w:rsidR="000D6750" w:rsidRPr="004C6DEB" w:rsidRDefault="000D6750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:rsidR="003F154A" w:rsidRPr="003F154A" w:rsidRDefault="000D6750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0D6750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0D6750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0D6750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0D6750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0D6750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0D6750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0D675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4.75153e-06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0D675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4.43608e-08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Default="000D675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-4.14393e-05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0D675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4.17109e-05</w:t>
                        </w:r>
                      </w:p>
                    </w:tc>
                  </w:tr>
                  <w:tr w:rsidR="00935682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935682" w:rsidRDefault="000D6750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 xml:space="preserve">Reaction </w:t>
                        </w:r>
                        <w:proofErr w:type="gramStart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Moment(</w:t>
                        </w:r>
                        <w:proofErr w:type="spellStart"/>
                        <w:proofErr w:type="gram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0D675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0D675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0D675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935682" w:rsidRDefault="000D675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0D6750" w:rsidTr="001A7C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0D6750" w:rsidRPr="004E282D" w:rsidRDefault="000D6750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0D6750" w:rsidRPr="004E282D" w:rsidRDefault="000D6750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0D6750" w:rsidRPr="004E282D" w:rsidRDefault="000D6750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0D6750" w:rsidTr="000D675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:rsidR="000D6750" w:rsidRPr="00F42DD1" w:rsidRDefault="000D6750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:rsidR="000D6750" w:rsidRPr="006208CB" w:rsidRDefault="000D6750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7540" cy="1563370"/>
                        <wp:effectExtent l="0" t="0" r="0" b="0"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563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0D6750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0D6750" w:rsidRPr="00BE6656" w:rsidRDefault="000D6750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0D6750" w:rsidRPr="00B77EA3" w:rsidRDefault="000D675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0D6750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0D6750" w:rsidRDefault="000D6750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0D6750" w:rsidRDefault="000D675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0D6750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0D6750" w:rsidRDefault="000D6750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0D6750" w:rsidRDefault="000D675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lbf</w:t>
                        </w:r>
                      </w:p>
                    </w:tc>
                  </w:tr>
                </w:tbl>
                <w:p w:rsidR="000D6750" w:rsidRDefault="000D6750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0D6750" w:rsidTr="00E559D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:rsidR="000D6750" w:rsidRPr="00F42DD1" w:rsidRDefault="000D6750" w:rsidP="00E559DC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Gravity-1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:rsidR="000D6750" w:rsidRPr="006208CB" w:rsidRDefault="000D6750" w:rsidP="00E559D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7540" cy="1563370"/>
                        <wp:effectExtent l="0" t="0" r="0" b="0"/>
                        <wp:docPr id="28" name="Picture 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563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0D6750" w:rsidTr="00E559D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0D6750" w:rsidRPr="00BE6656" w:rsidRDefault="000D6750" w:rsidP="00E559DC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0D6750" w:rsidRPr="00B77EA3" w:rsidRDefault="000D6750" w:rsidP="00E559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Edge&lt; 1 &gt;</w:t>
                        </w:r>
                      </w:p>
                    </w:tc>
                  </w:tr>
                  <w:tr w:rsidR="000D6750" w:rsidTr="00E559D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0D6750" w:rsidRDefault="000D6750" w:rsidP="00E559DC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0D6750" w:rsidRDefault="000D6750" w:rsidP="00E559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0  0</w:t>
                        </w:r>
                        <w:proofErr w:type="gramEnd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 1.63</w:t>
                        </w:r>
                      </w:p>
                    </w:tc>
                  </w:tr>
                  <w:tr w:rsidR="000D6750" w:rsidTr="00E559D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0D6750" w:rsidRDefault="000D6750" w:rsidP="00E559DC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0D6750" w:rsidRDefault="000D6750" w:rsidP="00E559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m/s^2</w:t>
                        </w:r>
                      </w:p>
                    </w:tc>
                  </w:tr>
                </w:tbl>
                <w:p w:rsidR="000D6750" w:rsidRDefault="000D6750" w:rsidP="00E559D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:rsidR="005273D5" w:rsidRDefault="005273D5" w:rsidP="000A7C6B">
            <w:pPr>
              <w:rPr>
                <w:rStyle w:val="Strong"/>
              </w:rPr>
            </w:pPr>
          </w:p>
        </w:tc>
      </w:tr>
    </w:tbl>
    <w:p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:rsidTr="005B3D16">
        <w:tc>
          <w:tcPr>
            <w:tcW w:w="11016" w:type="dxa"/>
          </w:tcPr>
          <w:p w:rsidR="00132707" w:rsidRDefault="00132707" w:rsidP="000A7C6B">
            <w:pPr>
              <w:pStyle w:val="Heading1"/>
              <w:outlineLvl w:val="0"/>
            </w:pPr>
            <w:r>
              <w:lastRenderedPageBreak/>
              <w:br w:type="page"/>
            </w:r>
            <w:bookmarkStart w:id="14" w:name="_Toc38151789"/>
            <w:r w:rsidR="000D6750">
              <w:t>Connector Definitions</w:t>
            </w:r>
            <w:bookmarkEnd w:id="14"/>
          </w:p>
          <w:p w:rsidR="00132707" w:rsidRDefault="000D6750" w:rsidP="000A7C6B">
            <w:r>
              <w:t>No Data</w:t>
            </w:r>
          </w:p>
          <w:p w:rsidR="00EF37BF" w:rsidRPr="009C0A33" w:rsidRDefault="00EF37BF" w:rsidP="000A7C6B"/>
          <w:p w:rsidR="000F2729" w:rsidRDefault="000F2729" w:rsidP="000A7C6B"/>
          <w:p w:rsidR="00E12C21" w:rsidRDefault="00E12C21" w:rsidP="000A7C6B"/>
          <w:p w:rsidR="00132707" w:rsidRDefault="00132707" w:rsidP="000A7C6B"/>
        </w:tc>
      </w:tr>
    </w:tbl>
    <w:p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104BD8" w:rsidRDefault="000D6750" w:rsidP="000D6750">
            <w:pPr>
              <w:pStyle w:val="Heading1"/>
              <w:outlineLvl w:val="0"/>
            </w:pPr>
            <w:bookmarkStart w:id="15" w:name="_Toc38151790"/>
            <w:r>
              <w:t>Contact Information</w:t>
            </w:r>
            <w:bookmarkEnd w:id="15"/>
          </w:p>
          <w:p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0D6750" w:rsidP="00C16188">
                  <w:pPr>
                    <w:jc w:val="center"/>
                  </w:pPr>
                  <w:r>
                    <w:t>Contact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0D6750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0D6750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Properties</w:t>
                  </w:r>
                </w:p>
              </w:tc>
            </w:tr>
            <w:tr w:rsidR="002B4DE8" w:rsidTr="003F22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2B4DE8" w:rsidRPr="00211C62" w:rsidRDefault="000D6750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Contact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:rsidR="002B4DE8" w:rsidRPr="000B04D4" w:rsidRDefault="000D6750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445385" cy="2004060"/>
                        <wp:effectExtent l="0" t="0" r="0" b="0"/>
                        <wp:docPr id="29" name="Picture 2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2004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17091B" w:rsidRPr="00BE6656" w:rsidRDefault="000D6750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17091B" w:rsidRPr="00BE6656" w:rsidRDefault="000D6750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Allow Penetration</w:t>
                        </w:r>
                      </w:p>
                    </w:tc>
                  </w:tr>
                  <w:tr w:rsidR="000D6750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0D6750" w:rsidRDefault="000D6750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0D6750" w:rsidRDefault="000D6750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</w:tbl>
                <w:p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:rsidR="00104BD8" w:rsidRDefault="00104BD8" w:rsidP="000A7C6B">
            <w:pPr>
              <w:rPr>
                <w:rStyle w:val="A3"/>
              </w:rPr>
            </w:pPr>
          </w:p>
          <w:p w:rsidR="00104BD8" w:rsidRDefault="00104BD8" w:rsidP="000A7C6B"/>
        </w:tc>
      </w:tr>
    </w:tbl>
    <w:p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A61A59" w:rsidRDefault="000D6750" w:rsidP="000A7C6B">
            <w:pPr>
              <w:pStyle w:val="Heading1"/>
              <w:outlineLvl w:val="0"/>
            </w:pPr>
            <w:bookmarkStart w:id="16" w:name="_Toc38151791"/>
            <w:r>
              <w:lastRenderedPageBreak/>
              <w:t>Mesh information</w:t>
            </w:r>
            <w:bookmarkEnd w:id="16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0D6750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0D675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0D6750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Curvature-based mesh</w:t>
                  </w:r>
                </w:p>
              </w:tc>
            </w:tr>
            <w:tr w:rsidR="000D6750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r>
                    <w:t>Jacobian points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 Points</w:t>
                  </w:r>
                </w:p>
              </w:tc>
            </w:tr>
            <w:tr w:rsidR="000D6750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0.64871 in</w:t>
                  </w:r>
                </w:p>
              </w:tc>
            </w:tr>
            <w:tr w:rsidR="000D6750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0.129742 in</w:t>
                  </w:r>
                </w:p>
              </w:tc>
            </w:tr>
            <w:tr w:rsidR="000D6750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r>
                    <w:t>Mesh Quality Plot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0D6750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proofErr w:type="spellStart"/>
                  <w:r>
                    <w:t>Remesh</w:t>
                  </w:r>
                  <w:proofErr w:type="spellEnd"/>
                  <w:r>
                    <w:t xml:space="preserve"> failed parts with incompatible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</w:tbl>
          <w:p w:rsidR="00690657" w:rsidRDefault="00690657" w:rsidP="00690657"/>
          <w:p w:rsidR="00A9531D" w:rsidRPr="00690657" w:rsidRDefault="000D6750" w:rsidP="00690657">
            <w:pPr>
              <w:pStyle w:val="Heading2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0D6750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0D675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34439</w:t>
                  </w:r>
                </w:p>
              </w:tc>
            </w:tr>
            <w:tr w:rsidR="000D6750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16990</w:t>
                  </w:r>
                </w:p>
              </w:tc>
            </w:tr>
            <w:tr w:rsidR="000D6750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438.05</w:t>
                  </w:r>
                </w:p>
              </w:tc>
            </w:tr>
            <w:tr w:rsidR="000D6750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26</w:t>
                  </w:r>
                </w:p>
              </w:tc>
            </w:tr>
            <w:tr w:rsidR="000D6750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r>
                    <w:t>%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15</w:t>
                  </w:r>
                </w:p>
              </w:tc>
            </w:tr>
            <w:tr w:rsidR="000D6750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r>
                    <w:t xml:space="preserve">% of distorted </w:t>
                  </w:r>
                  <w:proofErr w:type="gramStart"/>
                  <w:r>
                    <w:t>elements(</w:t>
                  </w:r>
                  <w:proofErr w:type="gramEnd"/>
                  <w:r>
                    <w:t>Jacobian)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0D6750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r>
                    <w:t>Time to complete mesh(</w:t>
                  </w:r>
                  <w:proofErr w:type="spellStart"/>
                  <w:proofErr w:type="gramStart"/>
                  <w:r>
                    <w:t>hh;mm</w:t>
                  </w:r>
                  <w:proofErr w:type="gramEnd"/>
                  <w:r>
                    <w:t>;ss</w:t>
                  </w:r>
                  <w:proofErr w:type="spellEnd"/>
                  <w:r>
                    <w:t xml:space="preserve">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00:00:03</w:t>
                  </w:r>
                </w:p>
              </w:tc>
            </w:tr>
            <w:tr w:rsidR="000D6750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0D6750" w:rsidRDefault="000D675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CEAS-CAE-I12</w:t>
                  </w:r>
                </w:p>
              </w:tc>
            </w:tr>
            <w:tr w:rsidR="00D803B1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:rsidR="00D803B1" w:rsidRDefault="000D6750" w:rsidP="00D803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6711315" cy="5499735"/>
                        <wp:effectExtent l="0" t="0" r="0" b="5715"/>
                        <wp:docPr id="30" name="Picture 3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" name=""/>
                                <pic:cNvPicPr/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5499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61A59" w:rsidRPr="00F077CB" w:rsidRDefault="00A61A59" w:rsidP="000A7C6B"/>
        </w:tc>
      </w:tr>
    </w:tbl>
    <w:p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2C53F9" w:rsidRDefault="000D6750" w:rsidP="000A7C6B">
            <w:pPr>
              <w:pStyle w:val="Heading1"/>
              <w:outlineLvl w:val="0"/>
            </w:pPr>
            <w:bookmarkStart w:id="17" w:name="_Toc38151792"/>
            <w:r>
              <w:t>Sensor Details</w:t>
            </w:r>
            <w:bookmarkEnd w:id="17"/>
          </w:p>
          <w:p w:rsidR="002C53F9" w:rsidRPr="00F077CB" w:rsidRDefault="000D6750" w:rsidP="000A7C6B">
            <w:r>
              <w:t>No Data</w:t>
            </w:r>
          </w:p>
        </w:tc>
      </w:tr>
    </w:tbl>
    <w:p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5F5B79" w:rsidRDefault="000D6750" w:rsidP="000A7C6B">
            <w:pPr>
              <w:pStyle w:val="Heading1"/>
              <w:outlineLvl w:val="0"/>
            </w:pPr>
            <w:bookmarkStart w:id="18" w:name="_Toc38151793"/>
            <w:r>
              <w:lastRenderedPageBreak/>
              <w:t>Resultant Forces</w:t>
            </w:r>
            <w:bookmarkEnd w:id="18"/>
          </w:p>
          <w:p w:rsidR="005F5B79" w:rsidRPr="000B04D4" w:rsidRDefault="000D6750" w:rsidP="000A7C6B">
            <w:pPr>
              <w:pStyle w:val="Heading2"/>
              <w:outlineLvl w:val="1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0D6750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0D675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0D675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0D675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0D675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0D675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0D6750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4.75153e-06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4.43608e-08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-4.14393e-05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4.17109e-05</w:t>
                  </w:r>
                </w:p>
              </w:tc>
            </w:tr>
          </w:tbl>
          <w:p w:rsidR="005F5B79" w:rsidRPr="000B04D4" w:rsidRDefault="000D6750" w:rsidP="000A7C6B">
            <w:pPr>
              <w:pStyle w:val="Heading2"/>
              <w:outlineLvl w:val="1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0D6750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0D675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0D675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0D675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0D675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0D675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0D6750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0D675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5F5B79" w:rsidRDefault="005F5B79" w:rsidP="000A7C6B"/>
        </w:tc>
      </w:tr>
      <w:tr w:rsidR="005F5B79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5F5B79" w:rsidRDefault="005F5B79" w:rsidP="000A7C6B">
            <w:bookmarkStart w:id="19" w:name="_Toc243733151"/>
            <w:bookmarkStart w:id="20" w:name="_Toc245020119"/>
            <w:bookmarkStart w:id="21" w:name="_Toc245020151"/>
          </w:p>
        </w:tc>
      </w:tr>
      <w:bookmarkEnd w:id="19"/>
      <w:bookmarkEnd w:id="20"/>
      <w:bookmarkEnd w:id="21"/>
    </w:tbl>
    <w:p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C2432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50542D" w:rsidRPr="000D6750" w:rsidRDefault="000D6750" w:rsidP="000D6750">
            <w:pPr>
              <w:pStyle w:val="Heading1"/>
              <w:outlineLvl w:val="0"/>
            </w:pPr>
            <w:bookmarkStart w:id="22" w:name="_Toc38151794"/>
            <w:r>
              <w:t>Beams</w:t>
            </w:r>
            <w:bookmarkEnd w:id="22"/>
          </w:p>
          <w:p w:rsidR="00EC2432" w:rsidRDefault="000D6750" w:rsidP="000A7C6B">
            <w:r>
              <w:rPr>
                <w:sz w:val="24"/>
                <w:szCs w:val="24"/>
              </w:rPr>
              <w:t>No Data</w:t>
            </w:r>
          </w:p>
        </w:tc>
      </w:tr>
    </w:tbl>
    <w:p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C2432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EC2432" w:rsidRDefault="000D6750" w:rsidP="000A7C6B">
            <w:pPr>
              <w:pStyle w:val="Heading1"/>
              <w:outlineLvl w:val="0"/>
            </w:pPr>
            <w:bookmarkStart w:id="23" w:name="_Toc38151795"/>
            <w:bookmarkStart w:id="24" w:name="_Toc243733152"/>
            <w:bookmarkStart w:id="25" w:name="_Toc245020120"/>
            <w:bookmarkStart w:id="26" w:name="_Toc245020152"/>
            <w:r>
              <w:lastRenderedPageBreak/>
              <w:t>Study Results</w:t>
            </w:r>
            <w:bookmarkEnd w:id="23"/>
          </w:p>
          <w:p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557"/>
              <w:gridCol w:w="2303"/>
              <w:gridCol w:w="2452"/>
            </w:tblGrid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0D6750" w:rsidRDefault="000D6750" w:rsidP="000D6750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0D6750" w:rsidRDefault="000D6750" w:rsidP="000D675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0D6750" w:rsidRDefault="000D6750" w:rsidP="000D675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0D6750" w:rsidRDefault="000D6750" w:rsidP="000D675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0D6750" w:rsidTr="00E55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0D6750" w:rsidRPr="004D2956" w:rsidRDefault="000D6750" w:rsidP="000D6750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0D6750" w:rsidRPr="004D2956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 at Step No: 327(8.52691e-315 Seconds)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0D6750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7.285e-01 N/m^2</w:t>
                  </w:r>
                </w:p>
                <w:p w:rsidR="000D6750" w:rsidRPr="004D2956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2619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0D6750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7.260e+10 N/m^2</w:t>
                  </w:r>
                </w:p>
                <w:p w:rsidR="000D6750" w:rsidRPr="004D2956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283</w:t>
                  </w:r>
                </w:p>
              </w:tc>
            </w:tr>
            <w:tr w:rsidR="000D6750" w:rsidTr="00E559D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0D6750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6858000" cy="5619750"/>
                        <wp:effectExtent l="0" t="0" r="0" b="0"/>
                        <wp:docPr id="31" name="Picture 3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" name=""/>
                                <pic:cNvPicPr/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561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D6750" w:rsidRPr="004D2956" w:rsidRDefault="000D6750" w:rsidP="000D6750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Assem1.1 (5) (1)-Nonlinear Stainless With Teflon Sliding Parts-Stress-Stress1</w:t>
                  </w:r>
                </w:p>
              </w:tc>
            </w:tr>
          </w:tbl>
          <w:p w:rsidR="000D6750" w:rsidRDefault="000D6750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802"/>
              <w:gridCol w:w="3403"/>
              <w:gridCol w:w="2203"/>
              <w:gridCol w:w="2346"/>
            </w:tblGrid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0D6750" w:rsidRDefault="000D6750" w:rsidP="000D6750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0D6750" w:rsidRDefault="000D6750" w:rsidP="000D675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0D6750" w:rsidRDefault="000D6750" w:rsidP="000D675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0D6750" w:rsidRDefault="000D6750" w:rsidP="000D675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0D6750" w:rsidTr="00E55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0D6750" w:rsidRPr="004D2956" w:rsidRDefault="000D6750" w:rsidP="000D6750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0D6750" w:rsidRPr="004D2956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 at Step No: 327(8.52691e-315 Seconds)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0D6750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4.684e-10 mm</w:t>
                  </w:r>
                </w:p>
                <w:p w:rsidR="000D6750" w:rsidRPr="004D2956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6036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0D6750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5.841e+01 mm</w:t>
                  </w:r>
                </w:p>
                <w:p w:rsidR="000D6750" w:rsidRPr="004D2956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7504</w:t>
                  </w:r>
                </w:p>
              </w:tc>
            </w:tr>
            <w:tr w:rsidR="000D6750" w:rsidTr="00E559D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0D6750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6858000" cy="5619750"/>
                        <wp:effectExtent l="0" t="0" r="0" b="0"/>
                        <wp:docPr id="32" name="Picture 3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" name=""/>
                                <pic:cNvPicPr/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561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D6750" w:rsidRPr="004D2956" w:rsidRDefault="000D6750" w:rsidP="000D6750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Assem1.1 (5) (1)-Nonlinear Stainless With Teflon Sliding Parts-Displacement-Displacement1</w:t>
                  </w:r>
                </w:p>
              </w:tc>
            </w:tr>
          </w:tbl>
          <w:p w:rsidR="000D6750" w:rsidRDefault="000D6750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38"/>
              <w:gridCol w:w="3548"/>
              <w:gridCol w:w="2395"/>
              <w:gridCol w:w="2373"/>
            </w:tblGrid>
            <w:tr w:rsidR="000D6750" w:rsidTr="00E55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0D6750" w:rsidRDefault="000D6750" w:rsidP="000D6750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0D6750" w:rsidRDefault="000D6750" w:rsidP="000D675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0D6750" w:rsidRDefault="000D6750" w:rsidP="000D675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0D6750" w:rsidRDefault="000D6750" w:rsidP="000D675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0D6750" w:rsidTr="00E55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0D6750" w:rsidRPr="004D2956" w:rsidRDefault="000D6750" w:rsidP="000D6750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0D6750" w:rsidRPr="004D2956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 at Step No: 327(8.52691e-315 Seconds)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0D6750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5.476e-12 </w:t>
                  </w:r>
                </w:p>
                <w:p w:rsidR="000D6750" w:rsidRPr="004D2956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1429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0D6750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4.778e-01 </w:t>
                  </w:r>
                </w:p>
                <w:p w:rsidR="000D6750" w:rsidRPr="004D2956" w:rsidRDefault="000D6750" w:rsidP="000D67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470</w:t>
                  </w:r>
                </w:p>
              </w:tc>
            </w:tr>
            <w:tr w:rsidR="000D6750" w:rsidTr="00E559D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0D6750" w:rsidRDefault="000D6750" w:rsidP="000D6750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6858000" cy="5619750"/>
                        <wp:effectExtent l="0" t="0" r="0" b="0"/>
                        <wp:docPr id="33" name="Picture 3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" name=""/>
                                <pic:cNvPicPr/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561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D6750" w:rsidRPr="004D2956" w:rsidRDefault="000D6750" w:rsidP="000D6750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Assem1.1 (5) (1)-Nonlinear Stainless With Teflon Sliding Parts-Strain-Strain1</w:t>
                  </w:r>
                </w:p>
              </w:tc>
            </w:tr>
          </w:tbl>
          <w:p w:rsidR="000D6750" w:rsidRPr="000B04D4" w:rsidRDefault="000D6750" w:rsidP="000A7C6B"/>
          <w:bookmarkEnd w:id="24"/>
          <w:bookmarkEnd w:id="25"/>
          <w:bookmarkEnd w:id="26"/>
          <w:p w:rsidR="00EC2432" w:rsidRDefault="00EC2432" w:rsidP="000A7C6B"/>
        </w:tc>
      </w:tr>
    </w:tbl>
    <w:p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B1701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0B1701" w:rsidRDefault="000D6750" w:rsidP="000D6750">
            <w:pPr>
              <w:pStyle w:val="Heading1"/>
              <w:outlineLvl w:val="0"/>
            </w:pPr>
            <w:bookmarkStart w:id="27" w:name="_Toc38151796"/>
            <w:r>
              <w:t>Conclusion</w:t>
            </w:r>
            <w:bookmarkEnd w:id="27"/>
          </w:p>
        </w:tc>
      </w:tr>
    </w:tbl>
    <w:p w:rsidR="00AC3438" w:rsidRPr="00AC3438" w:rsidRDefault="00AC3438" w:rsidP="00FE0924"/>
    <w:sectPr w:rsidR="00AC3438" w:rsidRPr="00AC3438" w:rsidSect="000D6750">
      <w:footerReference w:type="default" r:id="rId37"/>
      <w:footerReference w:type="first" r:id="rId3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72D0" w:rsidRDefault="009972D0" w:rsidP="00F25CD7">
      <w:pPr>
        <w:spacing w:after="0" w:line="240" w:lineRule="auto"/>
      </w:pPr>
      <w:r>
        <w:separator/>
      </w:r>
    </w:p>
  </w:endnote>
  <w:endnote w:type="continuationSeparator" w:id="0">
    <w:p w:rsidR="009972D0" w:rsidRDefault="009972D0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11"/>
      <w:gridCol w:w="3968"/>
      <w:gridCol w:w="4580"/>
      <w:gridCol w:w="557"/>
    </w:tblGrid>
    <w:tr w:rsidR="00DC4D2F" w:rsidTr="003E1AE9">
      <w:tc>
        <w:tcPr>
          <w:tcW w:w="867" w:type="pct"/>
        </w:tcPr>
        <w:p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:rsidR="00DC4D2F" w:rsidRDefault="000D6750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:rsidR="00DC4D2F" w:rsidRDefault="000D6750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Assem1.1 (5) (1)</w:t>
          </w:r>
        </w:p>
      </w:tc>
      <w:tc>
        <w:tcPr>
          <w:tcW w:w="0" w:type="auto"/>
          <w:vAlign w:val="bottom"/>
        </w:tcPr>
        <w:p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2338C7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</w:tr>
  </w:tbl>
  <w:p w:rsidR="00DC4D2F" w:rsidRPr="00BF0BC4" w:rsidRDefault="00DC4D2F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:rsidTr="00BF0BC4">
      <w:tc>
        <w:tcPr>
          <w:tcW w:w="1908" w:type="dxa"/>
        </w:tcPr>
        <w:p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:rsidR="00DC4D2F" w:rsidRDefault="000D6750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DC4D2F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:rsidR="00DC4D2F" w:rsidRDefault="000D6750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Assem1.1 (5) (1)</w:t>
          </w:r>
        </w:p>
      </w:tc>
      <w:tc>
        <w:tcPr>
          <w:tcW w:w="360" w:type="dxa"/>
          <w:vAlign w:val="bottom"/>
        </w:tcPr>
        <w:p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2338C7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72D0" w:rsidRDefault="009972D0" w:rsidP="00F25CD7">
      <w:pPr>
        <w:spacing w:after="0" w:line="240" w:lineRule="auto"/>
      </w:pPr>
      <w:r>
        <w:separator/>
      </w:r>
    </w:p>
  </w:footnote>
  <w:footnote w:type="continuationSeparator" w:id="0">
    <w:p w:rsidR="009972D0" w:rsidRDefault="009972D0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50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D675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3246"/>
    <w:rsid w:val="009732C6"/>
    <w:rsid w:val="009755C2"/>
    <w:rsid w:val="0098471A"/>
    <w:rsid w:val="00987335"/>
    <w:rsid w:val="009972D0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65A35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D0F6C"/>
    <w:rsid w:val="00BD2958"/>
    <w:rsid w:val="00BD3852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D6CFE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7A13E6-FD76-48EB-8094-37ECB00B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fontTable" Target="fontTable.xml"/><Relationship Id="rId21" Type="http://schemas.openxmlformats.org/officeDocument/2006/relationships/image" Target="media/image15.jpeg"/><Relationship Id="rId34" Type="http://schemas.openxmlformats.org/officeDocument/2006/relationships/image" Target="media/image28.jpg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g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vd4618\Downloads\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75CFA4-2163-42A4-A431-C0CF53D99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0</TotalTime>
  <Pages>18</Pages>
  <Words>1888</Words>
  <Characters>10767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12630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CAE-USER</dc:creator>
  <cp:lastModifiedBy>Jasmine Alexis Henderson</cp:lastModifiedBy>
  <cp:revision>2</cp:revision>
  <dcterms:created xsi:type="dcterms:W3CDTF">2020-04-19T05:27:00Z</dcterms:created>
  <dcterms:modified xsi:type="dcterms:W3CDTF">2020-04-19T05:27:00Z</dcterms:modified>
</cp:coreProperties>
</file>